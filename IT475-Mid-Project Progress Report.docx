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Orange software suite rather than an advanced predictive machine learning algorithm. </w:t>
      </w:r>
    </w:p>
    <w:p w14:paraId="2F49EB05"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t>
      </w:r>
      <w:r w:rsidRPr="00E766A3">
        <w:rPr>
          <w:rFonts w:ascii="Times New Roman" w:eastAsia="Times New Roman" w:hAnsi="Times New Roman" w:cs="Times New Roman"/>
          <w:color w:val="auto"/>
          <w:sz w:val="24"/>
          <w:szCs w:val="24"/>
          <w:lang w:eastAsia="en-US"/>
        </w:rPr>
        <w:lastRenderedPageBreak/>
        <w:t xml:space="preserve">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50C0" w14:textId="77777777" w:rsidR="00C85AB4" w:rsidRDefault="00C85AB4">
      <w:pPr>
        <w:spacing w:after="0" w:line="240" w:lineRule="auto"/>
      </w:pPr>
      <w:r>
        <w:separator/>
      </w:r>
    </w:p>
    <w:p w14:paraId="40D0BAE7" w14:textId="77777777" w:rsidR="00C85AB4" w:rsidRDefault="00C85AB4"/>
    <w:p w14:paraId="229F1200" w14:textId="77777777" w:rsidR="00C85AB4" w:rsidRDefault="00C85AB4"/>
  </w:endnote>
  <w:endnote w:type="continuationSeparator" w:id="0">
    <w:p w14:paraId="62E6F02A" w14:textId="77777777" w:rsidR="00C85AB4" w:rsidRDefault="00C85AB4">
      <w:pPr>
        <w:spacing w:after="0" w:line="240" w:lineRule="auto"/>
      </w:pPr>
      <w:r>
        <w:continuationSeparator/>
      </w:r>
    </w:p>
    <w:p w14:paraId="509872B1" w14:textId="77777777" w:rsidR="00C85AB4" w:rsidRDefault="00C85AB4"/>
    <w:p w14:paraId="0374DEAD" w14:textId="77777777" w:rsidR="00C85AB4" w:rsidRDefault="00C85A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182E" w14:textId="77777777" w:rsidR="00C85AB4" w:rsidRDefault="00C85AB4">
      <w:pPr>
        <w:spacing w:after="0" w:line="240" w:lineRule="auto"/>
      </w:pPr>
      <w:r>
        <w:separator/>
      </w:r>
    </w:p>
    <w:p w14:paraId="4602920C" w14:textId="77777777" w:rsidR="00C85AB4" w:rsidRDefault="00C85AB4"/>
    <w:p w14:paraId="6BA9C16E" w14:textId="77777777" w:rsidR="00C85AB4" w:rsidRDefault="00C85AB4"/>
  </w:footnote>
  <w:footnote w:type="continuationSeparator" w:id="0">
    <w:p w14:paraId="2D75AEC5" w14:textId="77777777" w:rsidR="00C85AB4" w:rsidRDefault="00C85AB4">
      <w:pPr>
        <w:spacing w:after="0" w:line="240" w:lineRule="auto"/>
      </w:pPr>
      <w:r>
        <w:continuationSeparator/>
      </w:r>
    </w:p>
    <w:p w14:paraId="16BE933C" w14:textId="77777777" w:rsidR="00C85AB4" w:rsidRDefault="00C85AB4"/>
    <w:p w14:paraId="28232C35" w14:textId="77777777" w:rsidR="00C85AB4" w:rsidRDefault="00C85A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2F162CDF"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473AD1">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473AD1">
            <w:rPr>
              <w:noProof/>
            </w:rPr>
            <w:instrText>Question One</w:instrText>
          </w:r>
          <w:r w:rsidR="00982EEA">
            <w:rPr>
              <w:noProof/>
            </w:rPr>
            <w:fldChar w:fldCharType="end"/>
          </w:r>
          <w:r>
            <w:instrText xml:space="preserve"> </w:instrText>
          </w:r>
          <w:r>
            <w:fldChar w:fldCharType="separate"/>
          </w:r>
          <w:r w:rsidR="00473AD1">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4"/>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3"/>
  </w:num>
  <w:num w:numId="24" w16cid:durableId="1565412441">
    <w:abstractNumId w:val="8"/>
  </w:num>
  <w:num w:numId="25" w16cid:durableId="998311264">
    <w:abstractNumId w:val="10"/>
  </w:num>
  <w:num w:numId="26" w16cid:durableId="1358315989">
    <w:abstractNumId w:val="22"/>
  </w:num>
  <w:num w:numId="27" w16cid:durableId="389234255">
    <w:abstractNumId w:val="18"/>
  </w:num>
  <w:num w:numId="28" w16cid:durableId="1714383274">
    <w:abstractNumId w:val="7"/>
  </w:num>
  <w:num w:numId="29" w16cid:durableId="9537503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C442B"/>
    <w:rsid w:val="00CD4929"/>
    <w:rsid w:val="00D122C8"/>
    <w:rsid w:val="00D156D6"/>
    <w:rsid w:val="00D21851"/>
    <w:rsid w:val="00D27897"/>
    <w:rsid w:val="00D502AC"/>
    <w:rsid w:val="00D52502"/>
    <w:rsid w:val="00D568E3"/>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324ACF"/>
    <w:rsid w:val="00404CC1"/>
    <w:rsid w:val="00496C97"/>
    <w:rsid w:val="004A7EE6"/>
    <w:rsid w:val="005C6A66"/>
    <w:rsid w:val="005E024E"/>
    <w:rsid w:val="00660EF5"/>
    <w:rsid w:val="00695677"/>
    <w:rsid w:val="006A6313"/>
    <w:rsid w:val="00827796"/>
    <w:rsid w:val="008A4AE7"/>
    <w:rsid w:val="00902777"/>
    <w:rsid w:val="0092262D"/>
    <w:rsid w:val="00977680"/>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72</TotalTime>
  <Pages>4</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Assignment #</vt:lpstr>
    </vt:vector>
  </TitlesOfParts>
  <Company>Students Details:</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Ali Abu Abid</cp:lastModifiedBy>
  <cp:revision>75</cp:revision>
  <dcterms:created xsi:type="dcterms:W3CDTF">2026-03-03T20:19:00Z</dcterms:created>
  <dcterms:modified xsi:type="dcterms:W3CDTF">2026-07-06T05:02:00Z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